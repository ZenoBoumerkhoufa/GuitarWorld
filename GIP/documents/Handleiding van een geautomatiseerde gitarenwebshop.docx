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82270302"/>
        <w:docPartObj>
          <w:docPartGallery w:val="Cover Pages"/>
          <w:docPartUnique/>
        </w:docPartObj>
      </w:sdtPr>
      <w:sdtContent>
        <w:p w14:paraId="2FC8FAAE" w14:textId="440CD353" w:rsidR="006B2782" w:rsidRDefault="006B278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6B2782" w14:paraId="2AD3467E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Bedrijf"/>
                <w:id w:val="13406915"/>
                <w:placeholder>
                  <w:docPart w:val="F82290DDFAB642D2B43C02B193794E4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45BF93" w14:textId="335A57F1" w:rsidR="006B2782" w:rsidRDefault="006B2782">
                    <w:pPr>
                      <w:pStyle w:val="Geenafstand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GuitarWorld</w:t>
                    </w:r>
                  </w:p>
                </w:tc>
              </w:sdtContent>
            </w:sdt>
          </w:tr>
          <w:tr w:rsidR="006B2782" w14:paraId="7B995045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el"/>
                  <w:id w:val="13406919"/>
                  <w:placeholder>
                    <w:docPart w:val="B3911E93647F404996532FD96321DA7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6440C52" w14:textId="43C02622" w:rsidR="006B2782" w:rsidRDefault="006B2782">
                    <w:pPr>
                      <w:pStyle w:val="Geenafstand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6B2782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r w:rsidRPr="006B2782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Handleiding van een geautomatiseerde gitarenwebshop</w:t>
                    </w:r>
                  </w:p>
                </w:sdtContent>
              </w:sdt>
            </w:tc>
          </w:tr>
          <w:tr w:rsidR="006B2782" w14:paraId="54DD3489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Ondertitel"/>
                <w:id w:val="13406923"/>
                <w:placeholder>
                  <w:docPart w:val="096144A1DBE641A09FB39AA9D684D12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3A966E5" w14:textId="4F0DC83D" w:rsidR="006B2782" w:rsidRDefault="002759C6">
                    <w:pPr>
                      <w:pStyle w:val="Geenafstand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Geïntegreerde proef 6IB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6B2782" w14:paraId="422F9C1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EED0CABECA2846A4988D350A56B09D9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5354156" w14:textId="0586D7A0" w:rsidR="006B2782" w:rsidRDefault="006B2782">
                    <w:pPr>
                      <w:pStyle w:val="Geenafstand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Zeno Boumerkhoufa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um"/>
                  <w:tag w:val="Datum"/>
                  <w:id w:val="13406932"/>
                  <w:placeholder>
                    <w:docPart w:val="6745FEB4E5EC44139D8D97766076971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5-18T00:00:00Z">
                    <w:dateFormat w:val="d-M-yyyy"/>
                    <w:lid w:val="nl-NL"/>
                    <w:storeMappedDataAs w:val="dateTime"/>
                    <w:calendar w:val="gregorian"/>
                  </w:date>
                </w:sdtPr>
                <w:sdtContent>
                  <w:p w14:paraId="27186AB8" w14:textId="418409A6" w:rsidR="006B2782" w:rsidRDefault="002759C6">
                    <w:pPr>
                      <w:pStyle w:val="Geenafstand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18-5-2020</w:t>
                    </w:r>
                  </w:p>
                </w:sdtContent>
              </w:sdt>
              <w:p w14:paraId="6EC2CC96" w14:textId="77777777" w:rsidR="006B2782" w:rsidRDefault="006B2782">
                <w:pPr>
                  <w:pStyle w:val="Geenafstand"/>
                  <w:rPr>
                    <w:color w:val="4472C4" w:themeColor="accent1"/>
                  </w:rPr>
                </w:pPr>
              </w:p>
            </w:tc>
          </w:tr>
        </w:tbl>
        <w:p w14:paraId="78AC8CD4" w14:textId="6CDCD358" w:rsidR="006B2782" w:rsidRPr="006B2782" w:rsidRDefault="006B2782" w:rsidP="006B2782">
          <w:pPr>
            <w:suppressAutoHyphens w:val="0"/>
            <w:rPr>
              <w:rFonts w:ascii="Calibri Light" w:eastAsia="Times New Roman" w:hAnsi="Calibri Light"/>
              <w:color w:val="2F5496"/>
              <w:sz w:val="32"/>
              <w:szCs w:val="32"/>
            </w:rPr>
          </w:pPr>
          <w:r>
            <w:br w:type="page"/>
          </w:r>
        </w:p>
      </w:sdtContent>
    </w:sdt>
    <w:sdt>
      <w:sdtPr>
        <w:id w:val="-1603400192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A82CC12" w14:textId="67FBB082" w:rsidR="006B2782" w:rsidRDefault="006B2782">
          <w:pPr>
            <w:pStyle w:val="Kopvaninhoudsopgave"/>
          </w:pPr>
          <w:r>
            <w:t>Inhoudsopgave</w:t>
          </w:r>
        </w:p>
        <w:p w14:paraId="7EDFA7E6" w14:textId="3A8BA8CB" w:rsidR="002759C6" w:rsidRDefault="006B2782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81141" w:history="1">
            <w:r w:rsidR="002759C6" w:rsidRPr="005E4245">
              <w:rPr>
                <w:rStyle w:val="Hyperlink"/>
                <w:noProof/>
              </w:rPr>
              <w:t>Inleiding</w:t>
            </w:r>
            <w:r w:rsidR="002759C6">
              <w:rPr>
                <w:noProof/>
                <w:webHidden/>
              </w:rPr>
              <w:tab/>
            </w:r>
            <w:r w:rsidR="002759C6">
              <w:rPr>
                <w:noProof/>
                <w:webHidden/>
              </w:rPr>
              <w:fldChar w:fldCharType="begin"/>
            </w:r>
            <w:r w:rsidR="002759C6">
              <w:rPr>
                <w:noProof/>
                <w:webHidden/>
              </w:rPr>
              <w:instrText xml:space="preserve"> PAGEREF _Toc40781141 \h </w:instrText>
            </w:r>
            <w:r w:rsidR="002759C6">
              <w:rPr>
                <w:noProof/>
                <w:webHidden/>
              </w:rPr>
            </w:r>
            <w:r w:rsidR="002759C6">
              <w:rPr>
                <w:noProof/>
                <w:webHidden/>
              </w:rPr>
              <w:fldChar w:fldCharType="separate"/>
            </w:r>
            <w:r w:rsidR="002759C6">
              <w:rPr>
                <w:noProof/>
                <w:webHidden/>
              </w:rPr>
              <w:t>1</w:t>
            </w:r>
            <w:r w:rsidR="002759C6">
              <w:rPr>
                <w:noProof/>
                <w:webHidden/>
              </w:rPr>
              <w:fldChar w:fldCharType="end"/>
            </w:r>
          </w:hyperlink>
        </w:p>
        <w:p w14:paraId="653930D7" w14:textId="1F7AB1A8" w:rsidR="002759C6" w:rsidRDefault="002759C6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2" w:history="1">
            <w:r w:rsidRPr="005E4245">
              <w:rPr>
                <w:rStyle w:val="Hyperlink"/>
                <w:noProof/>
              </w:rPr>
              <w:t>Een account aanmaken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A5E9" w14:textId="0A351929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3" w:history="1">
            <w:r w:rsidRPr="005E4245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B483" w14:textId="34B43A14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4" w:history="1">
            <w:r w:rsidRPr="005E4245">
              <w:rPr>
                <w:rStyle w:val="Hyperlink"/>
                <w:noProof/>
              </w:rPr>
              <w:t>Stap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C967" w14:textId="6628EC43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5" w:history="1">
            <w:r w:rsidRPr="005E4245">
              <w:rPr>
                <w:rStyle w:val="Hyperlink"/>
                <w:noProof/>
              </w:rPr>
              <w:t>Stap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36A8" w14:textId="0E4C314C" w:rsidR="002759C6" w:rsidRDefault="002759C6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6" w:history="1">
            <w:r w:rsidRPr="005E4245">
              <w:rPr>
                <w:rStyle w:val="Hyperlink"/>
                <w:noProof/>
              </w:rPr>
              <w:t>Inloggen met uw bestaand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9463" w14:textId="766DA733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7" w:history="1">
            <w:r w:rsidRPr="005E4245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26D23" w14:textId="47BADEE2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8" w:history="1">
            <w:r w:rsidRPr="005E4245">
              <w:rPr>
                <w:rStyle w:val="Hyperlink"/>
                <w:noProof/>
              </w:rPr>
              <w:t>Stap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A304" w14:textId="37B2CAD5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49" w:history="1">
            <w:r w:rsidRPr="005E4245">
              <w:rPr>
                <w:rStyle w:val="Hyperlink"/>
                <w:noProof/>
              </w:rPr>
              <w:t>Stap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BF5A" w14:textId="1FCB44DD" w:rsidR="002759C6" w:rsidRDefault="002759C6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0" w:history="1">
            <w:r w:rsidRPr="005E4245">
              <w:rPr>
                <w:rStyle w:val="Hyperlink"/>
                <w:noProof/>
              </w:rPr>
              <w:t>Een bestelling plaatsen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8C94" w14:textId="024F1491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1" w:history="1">
            <w:r w:rsidRPr="005E4245">
              <w:rPr>
                <w:rStyle w:val="Hyperlink"/>
                <w:noProof/>
              </w:rPr>
              <w:t>Stap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DC09" w14:textId="5B1B23F2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2" w:history="1">
            <w:r w:rsidRPr="005E4245">
              <w:rPr>
                <w:rStyle w:val="Hyperlink"/>
                <w:noProof/>
              </w:rPr>
              <w:t>Stap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3300B" w14:textId="4950E1E3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3" w:history="1">
            <w:r w:rsidRPr="005E4245">
              <w:rPr>
                <w:rStyle w:val="Hyperlink"/>
                <w:noProof/>
              </w:rPr>
              <w:t>Stap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E99E" w14:textId="2A347CD8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4" w:history="1">
            <w:r w:rsidRPr="005E4245">
              <w:rPr>
                <w:rStyle w:val="Hyperlink"/>
                <w:noProof/>
              </w:rPr>
              <w:t>Stap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2126" w14:textId="78FAA29E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5" w:history="1">
            <w:r w:rsidRPr="005E4245">
              <w:rPr>
                <w:rStyle w:val="Hyperlink"/>
                <w:noProof/>
              </w:rPr>
              <w:t>Stap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84F9" w14:textId="4B8D2055" w:rsidR="002759C6" w:rsidRDefault="002759C6">
          <w:pPr>
            <w:pStyle w:val="Inhopg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nl-NL"/>
            </w:rPr>
          </w:pPr>
          <w:hyperlink w:anchor="_Toc40781156" w:history="1">
            <w:r w:rsidRPr="005E4245">
              <w:rPr>
                <w:rStyle w:val="Hyperlink"/>
                <w:noProof/>
              </w:rPr>
              <w:t>Stap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8DA1" w14:textId="7FD319F2" w:rsidR="006B2782" w:rsidRDefault="006B2782">
          <w:r>
            <w:rPr>
              <w:b/>
              <w:bCs/>
            </w:rPr>
            <w:fldChar w:fldCharType="end"/>
          </w:r>
        </w:p>
      </w:sdtContent>
    </w:sdt>
    <w:p w14:paraId="210FEDFD" w14:textId="77777777" w:rsidR="006B2782" w:rsidRPr="006B2782" w:rsidRDefault="006B2782" w:rsidP="006B2782"/>
    <w:p w14:paraId="713CFF90" w14:textId="1AEBCFE1" w:rsidR="006B2782" w:rsidRDefault="006B2782" w:rsidP="006B2782"/>
    <w:p w14:paraId="6392ADA6" w14:textId="0D1C9B04" w:rsidR="006B2782" w:rsidRDefault="006B2782" w:rsidP="006B2782"/>
    <w:p w14:paraId="1D739689" w14:textId="7662D471" w:rsidR="006B2782" w:rsidRDefault="006B2782" w:rsidP="006B2782"/>
    <w:p w14:paraId="487CE89D" w14:textId="7AF4A8B9" w:rsidR="006B2782" w:rsidRDefault="006B2782" w:rsidP="006B2782"/>
    <w:p w14:paraId="16F9AB4F" w14:textId="032DB0F9" w:rsidR="006B2782" w:rsidRDefault="006B2782" w:rsidP="006B2782"/>
    <w:p w14:paraId="0AEAE793" w14:textId="70C29ED6" w:rsidR="006B2782" w:rsidRDefault="006B2782" w:rsidP="006B2782"/>
    <w:p w14:paraId="75545D8F" w14:textId="4096222C" w:rsidR="006B2782" w:rsidRDefault="006B2782" w:rsidP="006B2782"/>
    <w:p w14:paraId="5AA9C920" w14:textId="3E95B3FB" w:rsidR="006B2782" w:rsidRDefault="006B2782" w:rsidP="006B2782"/>
    <w:p w14:paraId="1026787B" w14:textId="77777777" w:rsidR="006B2782" w:rsidRPr="006B2782" w:rsidRDefault="006B2782" w:rsidP="006B2782"/>
    <w:p w14:paraId="484BB1AB" w14:textId="3A521D36" w:rsidR="006B2782" w:rsidRDefault="006B2782" w:rsidP="006B2782"/>
    <w:p w14:paraId="7B378518" w14:textId="1BF9D9D0" w:rsidR="006B2782" w:rsidRDefault="006B2782" w:rsidP="006B2782"/>
    <w:p w14:paraId="5B25D036" w14:textId="77777777" w:rsidR="006B2782" w:rsidRDefault="006B2782" w:rsidP="006B2782"/>
    <w:p w14:paraId="6AC485DA" w14:textId="4C2526BB" w:rsidR="006B2782" w:rsidRDefault="006B2782" w:rsidP="006B2782">
      <w:pPr>
        <w:pStyle w:val="Kop2"/>
      </w:pPr>
      <w:bookmarkStart w:id="0" w:name="_Toc40781141"/>
      <w:r>
        <w:t>Inleiding</w:t>
      </w:r>
      <w:bookmarkEnd w:id="0"/>
    </w:p>
    <w:p w14:paraId="0ACAFC4A" w14:textId="3B069D68" w:rsidR="008A4797" w:rsidRDefault="006B2782">
      <w:r>
        <w:t xml:space="preserve">In deze handleiding kunt u de uitleg vinden over de website GuitarWorld en wat u er allemaal kunt doen. </w:t>
      </w:r>
      <w:r w:rsidR="001F7523">
        <w:t>U begint altijd op de homepage van de website van GuitarWorld</w:t>
      </w:r>
      <w:r>
        <w:t xml:space="preserve"> en de verdere uitleg staat stap per stap uitgelegd</w:t>
      </w:r>
      <w:r w:rsidR="001F7523">
        <w:t>.</w:t>
      </w:r>
    </w:p>
    <w:p w14:paraId="283D5E27" w14:textId="77777777" w:rsidR="008A4797" w:rsidRDefault="008A4797"/>
    <w:p w14:paraId="5551CBA5" w14:textId="54B184AD" w:rsidR="008A4797" w:rsidRDefault="001F7523">
      <w:pPr>
        <w:pStyle w:val="Kop2"/>
      </w:pPr>
      <w:bookmarkStart w:id="1" w:name="_Toc40781142"/>
      <w:r>
        <w:t>Een account aanmaken</w:t>
      </w:r>
      <w:bookmarkEnd w:id="1"/>
    </w:p>
    <w:p w14:paraId="393BD19E" w14:textId="77777777" w:rsidR="006B2782" w:rsidRPr="006B2782" w:rsidRDefault="006B2782" w:rsidP="006B2782"/>
    <w:p w14:paraId="3DFE4BBD" w14:textId="77777777" w:rsidR="008A4797" w:rsidRDefault="001F7523">
      <w:pPr>
        <w:pStyle w:val="Kop3"/>
      </w:pPr>
      <w:bookmarkStart w:id="2" w:name="_Toc40781143"/>
      <w:r>
        <w:t>Stap 1</w:t>
      </w:r>
      <w:bookmarkEnd w:id="2"/>
    </w:p>
    <w:p w14:paraId="5FAC607C" w14:textId="2E793F16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43D33" wp14:editId="13DCD021">
                <wp:simplePos x="0" y="0"/>
                <wp:positionH relativeFrom="column">
                  <wp:posOffset>3816989</wp:posOffset>
                </wp:positionH>
                <wp:positionV relativeFrom="paragraph">
                  <wp:posOffset>542294</wp:posOffset>
                </wp:positionV>
                <wp:extent cx="952503" cy="182880"/>
                <wp:effectExtent l="0" t="19050" r="38097" b="45720"/>
                <wp:wrapNone/>
                <wp:docPr id="1" name="Pijl: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3" cy="182880"/>
                        </a:xfrm>
                        <a:custGeom>
                          <a:avLst>
                            <a:gd name="f0" fmla="val 19526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40FD96" id="Pijl: rechts 3" o:spid="_x0000_s1026" style="position:absolute;margin-left:300.55pt;margin-top:42.7pt;width:75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" path="m,5400r19526,l19526,r2074,10800l19526,21600r,-5400l,16200,,5400xe" fillcolor="red" strokecolor="red" strokeweight=".35281mm">
                <v:stroke joinstyle="miter"/>
                <v:path arrowok="t" o:connecttype="custom" o:connectlocs="476252,0;952503,91440;476252,182880;0,91440;861045,0;861045,182880" o:connectangles="270,0,90,180,270,90" textboxrect="0,5400,20563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94C8B" wp14:editId="606A4011">
                <wp:simplePos x="0" y="0"/>
                <wp:positionH relativeFrom="column">
                  <wp:posOffset>4838062</wp:posOffset>
                </wp:positionH>
                <wp:positionV relativeFrom="paragraph">
                  <wp:posOffset>473714</wp:posOffset>
                </wp:positionV>
                <wp:extent cx="586743" cy="243843"/>
                <wp:effectExtent l="0" t="0" r="22857" b="22857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3" cy="243843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4EDDD071" id="Rechthoek 2" o:spid="_x0000_s1026" style="position:absolute;margin-left:380.95pt;margin-top:37.3pt;width:46.2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" filled="f" strokecolor="red" strokeweight=".35281mm">
                <v:textbox inset="0,0,0,0"/>
              </v:rect>
            </w:pict>
          </mc:Fallback>
        </mc:AlternateContent>
      </w:r>
      <w:r>
        <w:t>U klikt met uw muis op de knop inloggen rechtsboven in het scherm.</w:t>
      </w:r>
      <w:r>
        <w:br/>
      </w:r>
      <w:r>
        <w:t xml:space="preserve">Er verschijnt een </w:t>
      </w:r>
      <w:r>
        <w:t xml:space="preserve">pop-up waar u kan kiezen tussen inloggen en een account aanmaken.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28C8A1" wp14:editId="22A5BD61">
            <wp:simplePos x="0" y="0"/>
            <wp:positionH relativeFrom="column">
              <wp:posOffset>-630</wp:posOffset>
            </wp:positionH>
            <wp:positionV relativeFrom="paragraph">
              <wp:posOffset>367031</wp:posOffset>
            </wp:positionV>
            <wp:extent cx="5760720" cy="3129277"/>
            <wp:effectExtent l="0" t="0" r="0" b="0"/>
            <wp:wrapSquare wrapText="bothSides"/>
            <wp:docPr id="3" name="Afbeeld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49D0350" w14:textId="389AB243" w:rsidR="006B2782" w:rsidRDefault="006B2782" w:rsidP="006B2782"/>
    <w:p w14:paraId="21B5802B" w14:textId="4B02C491" w:rsidR="006B2782" w:rsidRDefault="006B2782" w:rsidP="006B2782"/>
    <w:p w14:paraId="443BCB70" w14:textId="44F85C95" w:rsidR="006B2782" w:rsidRDefault="006B2782" w:rsidP="006B2782"/>
    <w:p w14:paraId="07049241" w14:textId="556B7E16" w:rsidR="006B2782" w:rsidRDefault="006B2782" w:rsidP="006B2782"/>
    <w:p w14:paraId="17D0EDDB" w14:textId="4541B88F" w:rsidR="006B2782" w:rsidRDefault="006B2782" w:rsidP="006B2782"/>
    <w:p w14:paraId="0552232A" w14:textId="3B1BB43C" w:rsidR="006B2782" w:rsidRDefault="006B2782" w:rsidP="006B2782"/>
    <w:p w14:paraId="30DE418E" w14:textId="5985C3AB" w:rsidR="006B2782" w:rsidRDefault="006B2782" w:rsidP="006B2782"/>
    <w:p w14:paraId="7BB06437" w14:textId="39017DCE" w:rsidR="006B2782" w:rsidRDefault="006B2782" w:rsidP="006B2782"/>
    <w:p w14:paraId="09440A00" w14:textId="12406464" w:rsidR="006B2782" w:rsidRDefault="006B2782" w:rsidP="006B2782"/>
    <w:p w14:paraId="4B580142" w14:textId="0A350BE9" w:rsidR="006B2782" w:rsidRDefault="006B2782" w:rsidP="006B2782"/>
    <w:p w14:paraId="30168F56" w14:textId="77777777" w:rsidR="006B2782" w:rsidRDefault="006B2782" w:rsidP="006B2782"/>
    <w:p w14:paraId="72FE522E" w14:textId="7C75F74B" w:rsidR="008A4797" w:rsidRDefault="001F7523">
      <w:pPr>
        <w:pStyle w:val="Kop3"/>
      </w:pPr>
      <w:bookmarkStart w:id="3" w:name="_Toc40781144"/>
      <w:r>
        <w:t>Stap 2</w:t>
      </w:r>
      <w:bookmarkEnd w:id="3"/>
    </w:p>
    <w:p w14:paraId="21A3A673" w14:textId="53CA21FB" w:rsidR="008A4797" w:rsidRDefault="001F7523">
      <w:r>
        <w:t>De pop-up zal automatisch op “een account aanmaken” staan indien het op “inloggen” staat klikt u op “een account aanmaken” bovenaan de pop-up.</w:t>
      </w:r>
      <w:r w:rsidR="006B2782">
        <w:t xml:space="preserve"> </w:t>
      </w:r>
      <w:r>
        <w:t xml:space="preserve">Daar vult u uw gegevens in </w:t>
      </w:r>
      <w:r>
        <w:t>de voorz</w:t>
      </w:r>
      <w:r>
        <w:t>i</w:t>
      </w:r>
      <w:r>
        <w:t xml:space="preserve">ene </w:t>
      </w:r>
      <w:r>
        <w:lastRenderedPageBreak/>
        <w:t>tekstvakjes</w:t>
      </w:r>
      <w:r w:rsidR="006B2782">
        <w:t xml:space="preserve"> in</w:t>
      </w:r>
      <w:r>
        <w:t xml:space="preserve">. </w:t>
      </w:r>
      <w:r>
        <w:rPr>
          <w:noProof/>
        </w:rPr>
        <w:drawing>
          <wp:inline distT="0" distB="0" distL="0" distR="0" wp14:anchorId="4B5EF380" wp14:editId="14B0575C">
            <wp:extent cx="5760720" cy="3140077"/>
            <wp:effectExtent l="0" t="0" r="0" b="3173"/>
            <wp:docPr id="4" name="Afbeeld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6B6617" w14:textId="77777777" w:rsidR="006B2782" w:rsidRDefault="006B2782"/>
    <w:p w14:paraId="1E354772" w14:textId="77777777" w:rsidR="008A4797" w:rsidRDefault="001F7523">
      <w:pPr>
        <w:pStyle w:val="Kop3"/>
      </w:pPr>
      <w:bookmarkStart w:id="4" w:name="_Toc40781145"/>
      <w:r>
        <w:t>Stap 3</w:t>
      </w:r>
      <w:bookmarkEnd w:id="4"/>
    </w:p>
    <w:p w14:paraId="7D02A6B2" w14:textId="77777777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42070" wp14:editId="3B2D557C">
                <wp:simplePos x="0" y="0"/>
                <wp:positionH relativeFrom="column">
                  <wp:posOffset>624206</wp:posOffset>
                </wp:positionH>
                <wp:positionV relativeFrom="paragraph">
                  <wp:posOffset>2802892</wp:posOffset>
                </wp:positionV>
                <wp:extent cx="1501143" cy="281936"/>
                <wp:effectExtent l="0" t="19050" r="41907" b="41914"/>
                <wp:wrapNone/>
                <wp:docPr id="5" name="Pijl: rech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3" cy="281936"/>
                        </a:xfrm>
                        <a:custGeom>
                          <a:avLst>
                            <a:gd name="f0" fmla="val 19572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E48C77" id="Pijl: rechts 8" o:spid="_x0000_s1026" style="position:absolute;margin-left:49.15pt;margin-top:220.7pt;width:118.2pt;height: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" path="m,5400r19572,l19572,r2028,10800l19572,21600r,-5400l,16200,,5400xe" fillcolor="red" strokecolor="red" strokeweight=".35281mm">
                <v:stroke joinstyle="miter"/>
                <v:path arrowok="t" o:connecttype="custom" o:connectlocs="750572,0;1501143,140968;750572,281936;0,140968;1360202,0;1360202,281936" o:connectangles="270,0,90,180,270,90" textboxrect="0,5400,20586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3545FF" wp14:editId="77CB1A34">
                <wp:simplePos x="0" y="0"/>
                <wp:positionH relativeFrom="column">
                  <wp:posOffset>2216789</wp:posOffset>
                </wp:positionH>
                <wp:positionV relativeFrom="paragraph">
                  <wp:posOffset>2741928</wp:posOffset>
                </wp:positionV>
                <wp:extent cx="1592583" cy="304796"/>
                <wp:effectExtent l="0" t="0" r="26667" b="19054"/>
                <wp:wrapNone/>
                <wp:docPr id="6" name="Recht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3" cy="304796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25248B4" id="Rechthoek 7" o:spid="_x0000_s1026" style="position:absolute;margin-left:174.55pt;margin-top:215.9pt;width:125.4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" filled="f" strokecolor="red" strokeweight=".35281mm">
                <v:textbox inset="0,0,0,0"/>
              </v:rect>
            </w:pict>
          </mc:Fallback>
        </mc:AlternateContent>
      </w:r>
      <w:r>
        <w:t>Als alles juist is ingevuld komt u terug op de homepage van GuitarWorld, als er iets fout is ingevuld moet u de bijhorende foutmelding lezen en de instructie volgen. Als u het tekstvakje opnieuw invult volgens de normen dan zul</w:t>
      </w:r>
      <w:r>
        <w:t xml:space="preserve">t u op de homepage van GuitarWorld komen. </w:t>
      </w:r>
      <w:r>
        <w:rPr>
          <w:noProof/>
        </w:rPr>
        <w:drawing>
          <wp:inline distT="0" distB="0" distL="0" distR="0" wp14:anchorId="45B94389" wp14:editId="6F60C857">
            <wp:extent cx="5760720" cy="3307083"/>
            <wp:effectExtent l="0" t="0" r="0" b="7617"/>
            <wp:docPr id="7" name="Afbeeld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C1E309" w14:textId="77777777" w:rsidR="008A4797" w:rsidRDefault="008A4797"/>
    <w:p w14:paraId="4E2FD185" w14:textId="0C8681D0" w:rsidR="008A4797" w:rsidRDefault="001F7523">
      <w:pPr>
        <w:pStyle w:val="Kop2"/>
      </w:pPr>
      <w:bookmarkStart w:id="5" w:name="_Toc40781146"/>
      <w:r>
        <w:t>Inloggen met uw bestaand account</w:t>
      </w:r>
      <w:bookmarkEnd w:id="5"/>
    </w:p>
    <w:p w14:paraId="1F2EC40F" w14:textId="77777777" w:rsidR="006B2782" w:rsidRPr="006B2782" w:rsidRDefault="006B2782" w:rsidP="006B2782"/>
    <w:p w14:paraId="1B85C1D2" w14:textId="77777777" w:rsidR="008A4797" w:rsidRDefault="001F7523">
      <w:pPr>
        <w:pStyle w:val="Kop3"/>
      </w:pPr>
      <w:bookmarkStart w:id="6" w:name="_Toc40781147"/>
      <w:r>
        <w:lastRenderedPageBreak/>
        <w:t>Stap 1</w:t>
      </w:r>
      <w:bookmarkEnd w:id="6"/>
    </w:p>
    <w:p w14:paraId="75695B58" w14:textId="60242F77" w:rsidR="008A4797" w:rsidRDefault="001F7523">
      <w:r>
        <w:t>U klikt met uw muis op de knop inloggen rechtsboven in het scherm.</w:t>
      </w:r>
      <w:r>
        <w:br/>
      </w:r>
      <w:r>
        <w:t xml:space="preserve">Er verschijnt een pop-up waar u kan kiezen tussen inloggen en een account aanmaken. </w:t>
      </w:r>
      <w:r>
        <w:rPr>
          <w:noProof/>
        </w:rPr>
        <w:drawing>
          <wp:inline distT="0" distB="0" distL="0" distR="0" wp14:anchorId="6EF2AF2F" wp14:editId="6F378865">
            <wp:extent cx="5760720" cy="3140077"/>
            <wp:effectExtent l="0" t="0" r="0" b="3173"/>
            <wp:docPr id="8" name="Afbeeld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73DD506" w14:textId="77777777" w:rsidR="006B2782" w:rsidRDefault="006B2782"/>
    <w:p w14:paraId="65E238CD" w14:textId="77777777" w:rsidR="008A4797" w:rsidRDefault="001F7523">
      <w:pPr>
        <w:pStyle w:val="Kop3"/>
      </w:pPr>
      <w:bookmarkStart w:id="7" w:name="_Toc40781148"/>
      <w:r>
        <w:t>Stap 2</w:t>
      </w:r>
      <w:bookmarkEnd w:id="7"/>
    </w:p>
    <w:p w14:paraId="32A9F7CD" w14:textId="29415941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8814E" wp14:editId="6A05557D">
                <wp:simplePos x="0" y="0"/>
                <wp:positionH relativeFrom="column">
                  <wp:posOffset>3515996</wp:posOffset>
                </wp:positionH>
                <wp:positionV relativeFrom="paragraph">
                  <wp:posOffset>1267458</wp:posOffset>
                </wp:positionV>
                <wp:extent cx="979166" cy="293366"/>
                <wp:effectExtent l="19050" t="19050" r="11434" b="30484"/>
                <wp:wrapNone/>
                <wp:docPr id="9" name="Pijl: lin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66" cy="293366"/>
                        </a:xfrm>
                        <a:custGeom>
                          <a:avLst>
                            <a:gd name="f0" fmla="val 3236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2160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*/ f19 f18 1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1 10800"/>
                            <a:gd name="f35" fmla="+- f19 0 f34"/>
                            <a:gd name="f36" fmla="*/ f35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36" t="f30" r="f23" b="f29"/>
                          <a:pathLst>
                            <a:path w="21600" h="21600">
                              <a:moveTo>
                                <a:pt x="f8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7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8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DF117C6" id="Pijl: links 15" o:spid="_x0000_s1026" style="position:absolute;margin-left:276.85pt;margin-top:99.8pt;width:77.1pt;height:2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" path="m21600,5400r-18364,l3236,,,10800,3236,21600r,-5400l21600,16200r,-10800xe" fillcolor="red" strokecolor="red" strokeweight=".35281mm">
                <v:stroke joinstyle="miter"/>
                <v:path arrowok="t" o:connecttype="custom" o:connectlocs="489583,0;979166,146683;489583,293366;0,146683;146694,0;146694,293366" o:connectangles="270,0,90,180,270,90" textboxrect="1618,5400,216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AD998A" wp14:editId="43E82A02">
                <wp:simplePos x="0" y="0"/>
                <wp:positionH relativeFrom="column">
                  <wp:posOffset>3016889</wp:posOffset>
                </wp:positionH>
                <wp:positionV relativeFrom="paragraph">
                  <wp:posOffset>1316992</wp:posOffset>
                </wp:positionV>
                <wp:extent cx="449583" cy="175263"/>
                <wp:effectExtent l="0" t="0" r="26667" b="15237"/>
                <wp:wrapNone/>
                <wp:docPr id="10" name="Rechthoe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3" cy="175263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20DEBCEA" id="Rechthoek 12" o:spid="_x0000_s1026" style="position:absolute;margin-left:237.55pt;margin-top:103.7pt;width:35.4pt;height:1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" filled="f" strokecolor="red" strokeweight=".35281mm">
                <v:textbox inset="0,0,0,0"/>
              </v:rect>
            </w:pict>
          </mc:Fallback>
        </mc:AlternateContent>
      </w:r>
      <w:r>
        <w:t>De pop-up</w:t>
      </w:r>
      <w:r>
        <w:t xml:space="preserve"> zal automatisch op “een account aanmaken” staan, u klikt dan met uw muis op “inloggen” op uw scherm boven</w:t>
      </w:r>
      <w:r>
        <w:t xml:space="preserve">aan de pop-up. </w:t>
      </w:r>
      <w:r>
        <w:rPr>
          <w:noProof/>
        </w:rPr>
        <w:drawing>
          <wp:inline distT="0" distB="0" distL="0" distR="0" wp14:anchorId="3CA077A0" wp14:editId="731A1A5A">
            <wp:extent cx="5760720" cy="3136904"/>
            <wp:effectExtent l="0" t="0" r="0" b="6346"/>
            <wp:docPr id="11" name="Afbeeld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09D5C0" w14:textId="77777777" w:rsidR="006B2782" w:rsidRDefault="006B2782"/>
    <w:p w14:paraId="3D943975" w14:textId="77777777" w:rsidR="008A4797" w:rsidRDefault="001F7523">
      <w:pPr>
        <w:pStyle w:val="Kop3"/>
      </w:pPr>
      <w:bookmarkStart w:id="8" w:name="_Toc40781149"/>
      <w:r>
        <w:t>Stap 3</w:t>
      </w:r>
      <w:bookmarkEnd w:id="8"/>
    </w:p>
    <w:p w14:paraId="4425B3A9" w14:textId="7A628C6D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71D7BF" wp14:editId="696E8756">
                <wp:simplePos x="0" y="0"/>
                <wp:positionH relativeFrom="column">
                  <wp:posOffset>692786</wp:posOffset>
                </wp:positionH>
                <wp:positionV relativeFrom="paragraph">
                  <wp:posOffset>2497454</wp:posOffset>
                </wp:positionV>
                <wp:extent cx="1287776" cy="365760"/>
                <wp:effectExtent l="0" t="19050" r="45724" b="34290"/>
                <wp:wrapNone/>
                <wp:docPr id="12" name="Pijl: recht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76" cy="365760"/>
                        </a:xfrm>
                        <a:custGeom>
                          <a:avLst>
                            <a:gd name="f0" fmla="val 18533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060C772" id="Pijl: rechts 19" o:spid="_x0000_s1026" style="position:absolute;margin-left:54.55pt;margin-top:196.65pt;width:101.4pt;height:2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" path="m,5400r18533,l18533,r3067,10800l18533,21600r,-5400l,16200,,5400xe" fillcolor="red" strokecolor="red" strokeweight=".35281mm">
                <v:stroke joinstyle="miter"/>
                <v:path arrowok="t" o:connecttype="custom" o:connectlocs="643888,0;1287776,182880;643888,365760;0,182880;1104924,0;1104924,365760" o:connectangles="270,0,90,180,270,90" textboxrect="0,5400,20067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4ADCFC" wp14:editId="630C9B38">
                <wp:simplePos x="0" y="0"/>
                <wp:positionH relativeFrom="column">
                  <wp:posOffset>2079629</wp:posOffset>
                </wp:positionH>
                <wp:positionV relativeFrom="paragraph">
                  <wp:posOffset>2505071</wp:posOffset>
                </wp:positionV>
                <wp:extent cx="1554480" cy="358143"/>
                <wp:effectExtent l="0" t="0" r="26670" b="22857"/>
                <wp:wrapNone/>
                <wp:docPr id="13" name="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358143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21BB89CD" id="Rechthoek 18" o:spid="_x0000_s1026" style="position:absolute;margin-left:163.75pt;margin-top:197.25pt;width:122.4pt;height:2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" filled="f" strokecolor="red" strokeweight=".35281mm">
                <v:textbox inset="0,0,0,0"/>
              </v:rect>
            </w:pict>
          </mc:Fallback>
        </mc:AlternateContent>
      </w:r>
      <w:r>
        <w:t xml:space="preserve">U vult uw e-mailadres en uw paswoord in en klikt met uw muis op de knop “inloggen” onderaan de pop-up op uw scherm. </w:t>
      </w:r>
      <w:r>
        <w:t>Indien u een fout hebt zult u de bijhorende foutmelding zien verschijnen.</w:t>
      </w:r>
      <w:r>
        <w:br/>
      </w:r>
      <w:r>
        <w:lastRenderedPageBreak/>
        <w:t xml:space="preserve">Als alles juist is ingevuld ziet u dat u ingelogd bent en u de homepage van GuitarWorld voor u hebt op het scherm. </w:t>
      </w:r>
      <w:r>
        <w:rPr>
          <w:noProof/>
        </w:rPr>
        <w:drawing>
          <wp:inline distT="0" distB="0" distL="0" distR="0" wp14:anchorId="75AB8DDB" wp14:editId="516DF495">
            <wp:extent cx="5760720" cy="3136904"/>
            <wp:effectExtent l="0" t="0" r="0" b="6346"/>
            <wp:docPr id="14" name="Afbeeld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6A386D" w14:textId="77777777" w:rsidR="008A4797" w:rsidRDefault="008A4797"/>
    <w:p w14:paraId="0703AC3B" w14:textId="77777777" w:rsidR="008A4797" w:rsidRDefault="001F7523">
      <w:pPr>
        <w:pStyle w:val="Kop2"/>
      </w:pPr>
      <w:bookmarkStart w:id="9" w:name="_Toc40781150"/>
      <w:r>
        <w:t>Een bestelling plaatsen</w:t>
      </w:r>
      <w:bookmarkEnd w:id="9"/>
    </w:p>
    <w:p w14:paraId="18FFDBBF" w14:textId="2A9DF0C6" w:rsidR="006B2782" w:rsidRDefault="001F7523">
      <w:r>
        <w:t>We beginnen als ingelogde klant op de h</w:t>
      </w:r>
      <w:r>
        <w:t xml:space="preserve">omepage van GuitarWorld. </w:t>
      </w:r>
    </w:p>
    <w:p w14:paraId="303A6BDF" w14:textId="77777777" w:rsidR="008A4797" w:rsidRDefault="001F7523">
      <w:pPr>
        <w:pStyle w:val="Kop3"/>
      </w:pPr>
      <w:bookmarkStart w:id="10" w:name="_Toc40781151"/>
      <w:r>
        <w:t>Stap 1</w:t>
      </w:r>
      <w:bookmarkEnd w:id="10"/>
    </w:p>
    <w:p w14:paraId="4C490820" w14:textId="77777777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4CD2DF" wp14:editId="58426736">
                <wp:simplePos x="0" y="0"/>
                <wp:positionH relativeFrom="column">
                  <wp:posOffset>2590166</wp:posOffset>
                </wp:positionH>
                <wp:positionV relativeFrom="paragraph">
                  <wp:posOffset>826132</wp:posOffset>
                </wp:positionV>
                <wp:extent cx="320040" cy="769623"/>
                <wp:effectExtent l="19050" t="19050" r="41910" b="11427"/>
                <wp:wrapNone/>
                <wp:docPr id="15" name="Pijl: omhoo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769623"/>
                        </a:xfrm>
                        <a:custGeom>
                          <a:avLst>
                            <a:gd name="f0" fmla="val 4491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-270"/>
                            <a:gd name="f11" fmla="+- 0 0 -90"/>
                            <a:gd name="f12" fmla="*/ f5 1 21600"/>
                            <a:gd name="f13" fmla="*/ f6 1 21600"/>
                            <a:gd name="f14" fmla="pin 0 f1 10800"/>
                            <a:gd name="f15" fmla="pin 0 f0 21600"/>
                            <a:gd name="f16" fmla="*/ f10 f2 1"/>
                            <a:gd name="f17" fmla="*/ f11 f2 1"/>
                            <a:gd name="f18" fmla="val f14"/>
                            <a:gd name="f19" fmla="val f15"/>
                            <a:gd name="f20" fmla="+- 21600 0 f14"/>
                            <a:gd name="f21" fmla="*/ f14 f12 1"/>
                            <a:gd name="f22" fmla="*/ f15 f13 1"/>
                            <a:gd name="f23" fmla="*/ 21600 f13 1"/>
                            <a:gd name="f24" fmla="*/ 0 f12 1"/>
                            <a:gd name="f25" fmla="*/ f16 1 f4"/>
                            <a:gd name="f26" fmla="*/ 21600 f12 1"/>
                            <a:gd name="f27" fmla="*/ f17 1 f4"/>
                            <a:gd name="f28" fmla="*/ f19 f18 1"/>
                            <a:gd name="f29" fmla="*/ f18 f12 1"/>
                            <a:gd name="f30" fmla="*/ f20 f12 1"/>
                            <a:gd name="f31" fmla="*/ f19 f13 1"/>
                            <a:gd name="f32" fmla="+- f25 0 f3"/>
                            <a:gd name="f33" fmla="+- f27 0 f3"/>
                            <a:gd name="f34" fmla="*/ f28 1 10800"/>
                            <a:gd name="f35" fmla="+- f19 0 f34"/>
                            <a:gd name="f36" fmla="*/ f35 f13 1"/>
                          </a:gdLst>
                          <a:ahLst>
                            <a:ahXY gdRefX="f1" minX="f7" maxX="f9" gdRefY="f0" minY="f7" maxY="f8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24" y="f31"/>
                            </a:cxn>
                            <a:cxn ang="f33">
                              <a:pos x="f26" y="f31"/>
                            </a:cxn>
                          </a:cxnLst>
                          <a:rect l="f29" t="f36" r="f30" b="f23"/>
                          <a:pathLst>
                            <a:path w="21600" h="21600">
                              <a:moveTo>
                                <a:pt x="f18" y="f8"/>
                              </a:moveTo>
                              <a:lnTo>
                                <a:pt x="f18" y="f19"/>
                              </a:lnTo>
                              <a:lnTo>
                                <a:pt x="f7" y="f19"/>
                              </a:lnTo>
                              <a:lnTo>
                                <a:pt x="f9" y="f7"/>
                              </a:lnTo>
                              <a:lnTo>
                                <a:pt x="f8" y="f19"/>
                              </a:lnTo>
                              <a:lnTo>
                                <a:pt x="f20" y="f19"/>
                              </a:lnTo>
                              <a:lnTo>
                                <a:pt x="f20" y="f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D4E583" id="Pijl: omhoog 23" o:spid="_x0000_s1026" style="position:absolute;margin-left:203.95pt;margin-top:65.05pt;width:25.2pt;height:60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" path="m5400,21600r,-17109l,4491,10800,,21600,4491r-5400,l16200,21600r-10800,xe" fillcolor="red" strokecolor="red" strokeweight=".35281mm">
                <v:stroke joinstyle="miter"/>
                <v:path arrowok="t" o:connecttype="custom" o:connectlocs="160020,0;320040,384812;160020,769623;0,384812;0,160017;320040,160017" o:connectangles="270,0,90,180,180,0" textboxrect="5400,2246,16200,216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E7749" wp14:editId="3CB2EEE1">
                <wp:simplePos x="0" y="0"/>
                <wp:positionH relativeFrom="column">
                  <wp:posOffset>2597782</wp:posOffset>
                </wp:positionH>
                <wp:positionV relativeFrom="paragraph">
                  <wp:posOffset>567056</wp:posOffset>
                </wp:positionV>
                <wp:extent cx="289563" cy="152403"/>
                <wp:effectExtent l="0" t="0" r="15237" b="19047"/>
                <wp:wrapNone/>
                <wp:docPr id="16" name="Recht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3" cy="152403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45663AB2" id="Rechthoek 22" o:spid="_x0000_s1026" style="position:absolute;margin-left:204.55pt;margin-top:44.65pt;width:22.8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" filled="f" strokecolor="red" strokeweight=".35281mm">
                <v:textbox inset="0,0,0,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78312E4" wp14:editId="3A7896E9">
            <wp:simplePos x="0" y="0"/>
            <wp:positionH relativeFrom="margin">
              <wp:align>right</wp:align>
            </wp:positionH>
            <wp:positionV relativeFrom="paragraph">
              <wp:posOffset>429896</wp:posOffset>
            </wp:positionV>
            <wp:extent cx="5753103" cy="3129277"/>
            <wp:effectExtent l="0" t="0" r="0" b="0"/>
            <wp:wrapSquare wrapText="bothSides"/>
            <wp:docPr id="17" name="Afbeeld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29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U klikt met uw muis bovenaan de webpagina in het menu op “shop”.</w:t>
      </w:r>
      <w:r>
        <w:br/>
      </w:r>
      <w:r>
        <w:t xml:space="preserve">Dit brengt u op de pagina met als titel “Gitaren”. </w:t>
      </w:r>
    </w:p>
    <w:p w14:paraId="28C9A3B8" w14:textId="77777777" w:rsidR="008A4797" w:rsidRDefault="008A4797"/>
    <w:p w14:paraId="5A9A997E" w14:textId="77777777" w:rsidR="008A4797" w:rsidRDefault="001F7523">
      <w:r>
        <w:rPr>
          <w:noProof/>
        </w:rPr>
        <w:lastRenderedPageBreak/>
        <w:drawing>
          <wp:inline distT="0" distB="0" distL="0" distR="0" wp14:anchorId="3F423991" wp14:editId="6AA7501B">
            <wp:extent cx="5760720" cy="3047996"/>
            <wp:effectExtent l="0" t="0" r="0" b="4"/>
            <wp:docPr id="18" name="Afbeelding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t="8466" b="68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C58A84" w14:textId="77777777" w:rsidR="008A4797" w:rsidRDefault="008A4797"/>
    <w:p w14:paraId="005FCF43" w14:textId="77777777" w:rsidR="008A4797" w:rsidRDefault="001F7523">
      <w:pPr>
        <w:pStyle w:val="Kop3"/>
      </w:pPr>
      <w:bookmarkStart w:id="11" w:name="_Toc40781152"/>
      <w:r>
        <w:t>Stap 2</w:t>
      </w:r>
      <w:bookmarkEnd w:id="11"/>
    </w:p>
    <w:p w14:paraId="769EE0A1" w14:textId="082AB33A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B9133F" wp14:editId="6A241FE4">
                <wp:simplePos x="0" y="0"/>
                <wp:positionH relativeFrom="column">
                  <wp:posOffset>982349</wp:posOffset>
                </wp:positionH>
                <wp:positionV relativeFrom="paragraph">
                  <wp:posOffset>1621788</wp:posOffset>
                </wp:positionV>
                <wp:extent cx="2567936" cy="1097280"/>
                <wp:effectExtent l="0" t="0" r="22864" b="26670"/>
                <wp:wrapNone/>
                <wp:docPr id="19" name="Rechtho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36" cy="1097280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634C18F5" id="Rechthoek 26" o:spid="_x0000_s1026" style="position:absolute;margin-left:77.35pt;margin-top:127.7pt;width:202.2pt;height:8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" filled="f" strokecolor="red" strokeweight=".35281mm">
                <v:textbox inset="0,0,0,0"/>
              </v:rect>
            </w:pict>
          </mc:Fallback>
        </mc:AlternateContent>
      </w:r>
      <w:r>
        <w:t>U kiest een product uit en klikt er met uw muis op, u kunt ook op de knop naast het produ</w:t>
      </w:r>
      <w:r>
        <w:t xml:space="preserve">ct “product bekijken” drukken met uw muis. Dan komt de pagina van dat product met een beschrijving tevoorschijn. </w:t>
      </w:r>
      <w:r>
        <w:rPr>
          <w:noProof/>
        </w:rPr>
        <w:drawing>
          <wp:inline distT="0" distB="0" distL="0" distR="0" wp14:anchorId="06E85D07" wp14:editId="1B4577F0">
            <wp:extent cx="5760720" cy="3116576"/>
            <wp:effectExtent l="0" t="0" r="0" b="7624"/>
            <wp:docPr id="20" name="Afbeelding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t="8467" b="49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2A5CA2" w14:textId="1930A545" w:rsidR="006B2782" w:rsidRDefault="006B2782"/>
    <w:p w14:paraId="7A41098D" w14:textId="3E49331A" w:rsidR="006B2782" w:rsidRDefault="006B2782"/>
    <w:p w14:paraId="193A5413" w14:textId="143E486A" w:rsidR="006B2782" w:rsidRDefault="006B2782"/>
    <w:p w14:paraId="088AFE0C" w14:textId="77777777" w:rsidR="006B2782" w:rsidRDefault="006B2782"/>
    <w:p w14:paraId="481C6F89" w14:textId="77777777" w:rsidR="008A4797" w:rsidRDefault="001F7523">
      <w:pPr>
        <w:pStyle w:val="Kop3"/>
      </w:pPr>
      <w:bookmarkStart w:id="12" w:name="_Toc40781153"/>
      <w:r>
        <w:lastRenderedPageBreak/>
        <w:t>Stap 3</w:t>
      </w:r>
      <w:bookmarkEnd w:id="12"/>
    </w:p>
    <w:p w14:paraId="05EFA3FA" w14:textId="77777777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16F3F9" wp14:editId="329A83BB">
                <wp:simplePos x="0" y="0"/>
                <wp:positionH relativeFrom="column">
                  <wp:posOffset>1622429</wp:posOffset>
                </wp:positionH>
                <wp:positionV relativeFrom="paragraph">
                  <wp:posOffset>2853056</wp:posOffset>
                </wp:positionV>
                <wp:extent cx="1196336" cy="236216"/>
                <wp:effectExtent l="19050" t="19050" r="22864" b="30484"/>
                <wp:wrapNone/>
                <wp:docPr id="21" name="Pijl: link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36" cy="236216"/>
                        </a:xfrm>
                        <a:custGeom>
                          <a:avLst>
                            <a:gd name="f0" fmla="val 2132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2160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*/ f19 f18 1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1 10800"/>
                            <a:gd name="f35" fmla="+- f19 0 f34"/>
                            <a:gd name="f36" fmla="*/ f35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36" t="f30" r="f23" b="f29"/>
                          <a:pathLst>
                            <a:path w="21600" h="21600">
                              <a:moveTo>
                                <a:pt x="f8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7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8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EDABD15" id="Pijl: links 29" o:spid="_x0000_s1026" style="position:absolute;margin-left:127.75pt;margin-top:224.65pt;width:94.2pt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" path="m21600,5400r-19468,l2132,,,10800,2132,21600r,-5400l21600,16200r,-10800xe" fillcolor="red" strokecolor="red" strokeweight=".35281mm">
                <v:stroke joinstyle="miter"/>
                <v:path arrowok="t" o:connecttype="custom" o:connectlocs="598168,0;1196336,118108;598168,236216;0,118108;118083,0;118083,236216" o:connectangles="270,0,90,180,270,90" textboxrect="1066,5400,216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BC6277" wp14:editId="121A5EA7">
                <wp:simplePos x="0" y="0"/>
                <wp:positionH relativeFrom="column">
                  <wp:posOffset>395606</wp:posOffset>
                </wp:positionH>
                <wp:positionV relativeFrom="paragraph">
                  <wp:posOffset>2883532</wp:posOffset>
                </wp:positionV>
                <wp:extent cx="1165860" cy="182880"/>
                <wp:effectExtent l="0" t="0" r="15240" b="26670"/>
                <wp:wrapNone/>
                <wp:docPr id="22" name="Rechthoe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82880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5D8ECAEC" id="Rechthoek 28" o:spid="_x0000_s1026" style="position:absolute;margin-left:31.15pt;margin-top:227.05pt;width:91.8pt;height:1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" filled="f" strokecolor="red" strokeweight=".35281mm">
                <v:textbox inset="0,0,0,0"/>
              </v:rect>
            </w:pict>
          </mc:Fallback>
        </mc:AlternateContent>
      </w:r>
      <w:r>
        <w:t>Als u dit product wilt kopen dan klikt u op de knop “toevoegen aan winkelmandje” onder de foto van het product. U ziet een 1 (of mee</w:t>
      </w:r>
      <w:r>
        <w:t xml:space="preserve">r, het hangt af hoeveel producten u al in het mandje hebt gestoken) naast het winkelmandje verschijnen boven aan in de menubalk. </w:t>
      </w:r>
      <w:r>
        <w:rPr>
          <w:noProof/>
        </w:rPr>
        <w:drawing>
          <wp:inline distT="0" distB="0" distL="0" distR="0" wp14:anchorId="18ADE40B" wp14:editId="62123663">
            <wp:extent cx="5760720" cy="3108960"/>
            <wp:effectExtent l="0" t="0" r="0" b="0"/>
            <wp:docPr id="23" name="Afbeelding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t="8677" b="49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B4B3A2" w14:textId="77777777" w:rsidR="008A4797" w:rsidRDefault="008A4797"/>
    <w:p w14:paraId="095C15A3" w14:textId="77777777" w:rsidR="008A4797" w:rsidRDefault="001F7523">
      <w:pPr>
        <w:pStyle w:val="Kop3"/>
      </w:pPr>
      <w:bookmarkStart w:id="13" w:name="_Toc40781154"/>
      <w:r>
        <w:t>Stap 4</w:t>
      </w:r>
      <w:bookmarkEnd w:id="13"/>
    </w:p>
    <w:p w14:paraId="2CB6C224" w14:textId="20192F14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BD5D3D" wp14:editId="4EAECEDE">
                <wp:simplePos x="0" y="0"/>
                <wp:positionH relativeFrom="column">
                  <wp:posOffset>2994029</wp:posOffset>
                </wp:positionH>
                <wp:positionV relativeFrom="paragraph">
                  <wp:posOffset>1027428</wp:posOffset>
                </wp:positionV>
                <wp:extent cx="304796" cy="861063"/>
                <wp:effectExtent l="19050" t="19050" r="19054" b="15237"/>
                <wp:wrapNone/>
                <wp:docPr id="24" name="Pijl: omhoo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796" cy="861063"/>
                        </a:xfrm>
                        <a:custGeom>
                          <a:avLst>
                            <a:gd name="f0" fmla="val 3823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-270"/>
                            <a:gd name="f11" fmla="+- 0 0 -90"/>
                            <a:gd name="f12" fmla="*/ f5 1 21600"/>
                            <a:gd name="f13" fmla="*/ f6 1 21600"/>
                            <a:gd name="f14" fmla="pin 0 f1 10800"/>
                            <a:gd name="f15" fmla="pin 0 f0 21600"/>
                            <a:gd name="f16" fmla="*/ f10 f2 1"/>
                            <a:gd name="f17" fmla="*/ f11 f2 1"/>
                            <a:gd name="f18" fmla="val f14"/>
                            <a:gd name="f19" fmla="val f15"/>
                            <a:gd name="f20" fmla="+- 21600 0 f14"/>
                            <a:gd name="f21" fmla="*/ f14 f12 1"/>
                            <a:gd name="f22" fmla="*/ f15 f13 1"/>
                            <a:gd name="f23" fmla="*/ 21600 f13 1"/>
                            <a:gd name="f24" fmla="*/ 0 f12 1"/>
                            <a:gd name="f25" fmla="*/ f16 1 f4"/>
                            <a:gd name="f26" fmla="*/ 21600 f12 1"/>
                            <a:gd name="f27" fmla="*/ f17 1 f4"/>
                            <a:gd name="f28" fmla="*/ f19 f18 1"/>
                            <a:gd name="f29" fmla="*/ f18 f12 1"/>
                            <a:gd name="f30" fmla="*/ f20 f12 1"/>
                            <a:gd name="f31" fmla="*/ f19 f13 1"/>
                            <a:gd name="f32" fmla="+- f25 0 f3"/>
                            <a:gd name="f33" fmla="+- f27 0 f3"/>
                            <a:gd name="f34" fmla="*/ f28 1 10800"/>
                            <a:gd name="f35" fmla="+- f19 0 f34"/>
                            <a:gd name="f36" fmla="*/ f35 f13 1"/>
                          </a:gdLst>
                          <a:ahLst>
                            <a:ahXY gdRefX="f1" minX="f7" maxX="f9" gdRefY="f0" minY="f7" maxY="f8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24" y="f31"/>
                            </a:cxn>
                            <a:cxn ang="f33">
                              <a:pos x="f26" y="f31"/>
                            </a:cxn>
                          </a:cxnLst>
                          <a:rect l="f29" t="f36" r="f30" b="f23"/>
                          <a:pathLst>
                            <a:path w="21600" h="21600">
                              <a:moveTo>
                                <a:pt x="f18" y="f8"/>
                              </a:moveTo>
                              <a:lnTo>
                                <a:pt x="f18" y="f19"/>
                              </a:lnTo>
                              <a:lnTo>
                                <a:pt x="f7" y="f19"/>
                              </a:lnTo>
                              <a:lnTo>
                                <a:pt x="f9" y="f7"/>
                              </a:lnTo>
                              <a:lnTo>
                                <a:pt x="f8" y="f19"/>
                              </a:lnTo>
                              <a:lnTo>
                                <a:pt x="f20" y="f19"/>
                              </a:lnTo>
                              <a:lnTo>
                                <a:pt x="f20" y="f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856DB25" id="Pijl: omhoog 32" o:spid="_x0000_s1026" style="position:absolute;margin-left:235.75pt;margin-top:80.9pt;width:24pt;height:6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" path="m5400,21600r,-17777l,3823,10800,,21600,3823r-5400,l16200,21600r-10800,xe" fillcolor="red" strokecolor="red" strokeweight=".35281mm">
                <v:stroke joinstyle="miter"/>
                <v:path arrowok="t" o:connecttype="custom" o:connectlocs="152398,0;304796,430532;152398,861063;0,430532;0,152400;304796,152400" o:connectangles="270,0,90,180,180,0" textboxrect="5400,1911,16200,216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42EF18" wp14:editId="59DB3A64">
                <wp:simplePos x="0" y="0"/>
                <wp:positionH relativeFrom="column">
                  <wp:posOffset>2963542</wp:posOffset>
                </wp:positionH>
                <wp:positionV relativeFrom="paragraph">
                  <wp:posOffset>661668</wp:posOffset>
                </wp:positionV>
                <wp:extent cx="342900" cy="251460"/>
                <wp:effectExtent l="0" t="0" r="19050" b="15240"/>
                <wp:wrapNone/>
                <wp:docPr id="25" name="Rechtho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5E1D2FC2" id="Rechthoek 31" o:spid="_x0000_s1026" style="position:absolute;margin-left:233.35pt;margin-top:52.1pt;width:27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" filled="f" strokecolor="red" strokeweight=".35281mm">
                <v:textbox inset="0,0,0,0"/>
              </v:rect>
            </w:pict>
          </mc:Fallback>
        </mc:AlternateContent>
      </w:r>
      <w:r>
        <w:t>U klikt met uw muis op het winkelmandje boven aan in de menubalk om uw winkelmandje te bekijken. Uw winkelmandje v</w:t>
      </w:r>
      <w:r>
        <w:t xml:space="preserve">erschijnt in een lijst met alle producten die u in uw winkelmandje hebt gestoken. </w:t>
      </w:r>
      <w:r>
        <w:rPr>
          <w:noProof/>
        </w:rPr>
        <w:drawing>
          <wp:inline distT="0" distB="0" distL="0" distR="0" wp14:anchorId="4A5C03E4" wp14:editId="470E1B71">
            <wp:extent cx="5760720" cy="3063239"/>
            <wp:effectExtent l="0" t="0" r="0" b="3811"/>
            <wp:docPr id="26" name="Afbeelding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t="9735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2FDDCC" w14:textId="77777777" w:rsidR="006B2782" w:rsidRDefault="006B2782"/>
    <w:p w14:paraId="7A42B432" w14:textId="77777777" w:rsidR="008A4797" w:rsidRDefault="001F7523">
      <w:pPr>
        <w:pStyle w:val="Kop3"/>
      </w:pPr>
      <w:bookmarkStart w:id="14" w:name="_Toc40781155"/>
      <w:r>
        <w:lastRenderedPageBreak/>
        <w:t>Stap 5</w:t>
      </w:r>
      <w:bookmarkEnd w:id="14"/>
    </w:p>
    <w:p w14:paraId="6C07C930" w14:textId="77777777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3FA12F" wp14:editId="3B174777">
                <wp:simplePos x="0" y="0"/>
                <wp:positionH relativeFrom="column">
                  <wp:posOffset>1287146</wp:posOffset>
                </wp:positionH>
                <wp:positionV relativeFrom="paragraph">
                  <wp:posOffset>2773046</wp:posOffset>
                </wp:positionV>
                <wp:extent cx="1600200" cy="358143"/>
                <wp:effectExtent l="19050" t="19050" r="19050" b="41907"/>
                <wp:wrapNone/>
                <wp:docPr id="27" name="Pijl: link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58143"/>
                        </a:xfrm>
                        <a:custGeom>
                          <a:avLst>
                            <a:gd name="f0" fmla="val 2417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2160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*/ f19 f18 1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1 10800"/>
                            <a:gd name="f35" fmla="+- f19 0 f34"/>
                            <a:gd name="f36" fmla="*/ f35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36" t="f30" r="f23" b="f29"/>
                          <a:pathLst>
                            <a:path w="21600" h="21600">
                              <a:moveTo>
                                <a:pt x="f8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7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8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1BA8EF1" id="Pijl: links 36" o:spid="_x0000_s1026" style="position:absolute;margin-left:101.35pt;margin-top:218.35pt;width:126pt;height:28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" path="m21600,5400r-19183,l2417,,,10800,2417,21600r,-5400l21600,16200r,-10800xe" fillcolor="red" strokecolor="red" strokeweight=".35281mm">
                <v:stroke joinstyle="miter"/>
                <v:path arrowok="t" o:connecttype="custom" o:connectlocs="800100,0;1600200,179072;800100,358143;0,179072;179059,0;179059,358143" o:connectangles="270,0,90,180,270,90" textboxrect="1209,5400,216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1D6D56" wp14:editId="0EF84334">
                <wp:simplePos x="0" y="0"/>
                <wp:positionH relativeFrom="column">
                  <wp:posOffset>860422</wp:posOffset>
                </wp:positionH>
                <wp:positionV relativeFrom="paragraph">
                  <wp:posOffset>2894962</wp:posOffset>
                </wp:positionV>
                <wp:extent cx="350516" cy="144776"/>
                <wp:effectExtent l="0" t="0" r="11434" b="26674"/>
                <wp:wrapNone/>
                <wp:docPr id="28" name="Rechthoe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16" cy="144776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20E34DEF" id="Rechthoek 35" o:spid="_x0000_s1026" style="position:absolute;margin-left:67.75pt;margin-top:227.95pt;width:27.6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" filled="f" strokecolor="red" strokeweight=".35281mm">
                <v:textbox inset="0,0,0,0"/>
              </v:rect>
            </w:pict>
          </mc:Fallback>
        </mc:AlternateContent>
      </w:r>
      <w:r>
        <w:t>Als u wilt bestellen dan drukt u met uw muis op de knop “bestellen” onderaan de lijst van uw producten. U krijgt uw producten nog eens te zien in de lijst om te be</w:t>
      </w:r>
      <w:r>
        <w:t xml:space="preserve">vestigen of het deze producten zijn die u wilt bestellen. </w:t>
      </w:r>
      <w:r>
        <w:rPr>
          <w:noProof/>
        </w:rPr>
        <w:drawing>
          <wp:inline distT="0" distB="0" distL="0" distR="0" wp14:anchorId="6536D5E4" wp14:editId="03B867EB">
            <wp:extent cx="5760720" cy="3116576"/>
            <wp:effectExtent l="0" t="0" r="0" b="7624"/>
            <wp:docPr id="29" name="Afbeelding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8889" b="45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DE935C" w14:textId="77777777" w:rsidR="008A4797" w:rsidRDefault="008A4797"/>
    <w:p w14:paraId="30C81D12" w14:textId="77777777" w:rsidR="008A4797" w:rsidRDefault="001F7523">
      <w:pPr>
        <w:pStyle w:val="Kop3"/>
      </w:pPr>
      <w:bookmarkStart w:id="15" w:name="_Toc40781156"/>
      <w:r>
        <w:t>Stap 6</w:t>
      </w:r>
      <w:bookmarkEnd w:id="15"/>
    </w:p>
    <w:p w14:paraId="081014A2" w14:textId="77777777" w:rsidR="008A4797" w:rsidRDefault="001F752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775EEA" wp14:editId="028107DC">
                <wp:simplePos x="0" y="0"/>
                <wp:positionH relativeFrom="column">
                  <wp:posOffset>1576709</wp:posOffset>
                </wp:positionH>
                <wp:positionV relativeFrom="paragraph">
                  <wp:posOffset>2620012</wp:posOffset>
                </wp:positionV>
                <wp:extent cx="1280160" cy="365760"/>
                <wp:effectExtent l="19050" t="19050" r="15240" b="34290"/>
                <wp:wrapNone/>
                <wp:docPr id="30" name="Pijl: link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65760"/>
                        </a:xfrm>
                        <a:custGeom>
                          <a:avLst>
                            <a:gd name="f0" fmla="val 3086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2160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*/ f19 f18 1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1 10800"/>
                            <a:gd name="f35" fmla="+- f19 0 f34"/>
                            <a:gd name="f36" fmla="*/ f35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36" t="f30" r="f23" b="f29"/>
                          <a:pathLst>
                            <a:path w="21600" h="21600">
                              <a:moveTo>
                                <a:pt x="f8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7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8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C6AE6F4" id="Pijl: links 42" o:spid="_x0000_s1026" style="position:absolute;margin-left:124.15pt;margin-top:206.3pt;width:100.8pt;height:2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" path="m21600,5400r-18514,l3086,,,10800,3086,21600r,-5400l21600,16200r,-10800xe" fillcolor="red" strokecolor="red" strokeweight=".35281mm">
                <v:stroke joinstyle="miter"/>
                <v:path arrowok="t" o:connecttype="custom" o:connectlocs="640080,0;1280160,182880;640080,365760;0,182880;182897,0;182897,365760" o:connectangles="270,0,90,180,270,90" textboxrect="1543,5400,21600,1620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173606" wp14:editId="34805960">
                <wp:simplePos x="0" y="0"/>
                <wp:positionH relativeFrom="column">
                  <wp:posOffset>822329</wp:posOffset>
                </wp:positionH>
                <wp:positionV relativeFrom="paragraph">
                  <wp:posOffset>2658105</wp:posOffset>
                </wp:positionV>
                <wp:extent cx="647696" cy="266703"/>
                <wp:effectExtent l="0" t="0" r="19054" b="19047"/>
                <wp:wrapNone/>
                <wp:docPr id="31" name="Rechthoe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696" cy="266703"/>
                        </a:xfrm>
                        <a:prstGeom prst="rect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40B5C182" id="Rechthoek 41" o:spid="_x0000_s1026" style="position:absolute;margin-left:64.75pt;margin-top:209.3pt;width:51pt;height:2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" filled="f" strokecolor="red" strokeweight=".35281mm">
                <v:textbox inset="0,0,0,0"/>
              </v:rect>
            </w:pict>
          </mc:Fallback>
        </mc:AlternateContent>
      </w:r>
      <w:r>
        <w:t>U vult de nodige informatie in voor de bestelling en drukt met uw muis op de knop “bevestigen”. Als bevestiging krijgt u een bedank scherm waarna u terug naar de homepage kan gaan van G</w:t>
      </w:r>
      <w:r>
        <w:t xml:space="preserve">uitarWorld. </w:t>
      </w:r>
      <w:r>
        <w:rPr>
          <w:noProof/>
        </w:rPr>
        <w:drawing>
          <wp:inline distT="0" distB="0" distL="0" distR="0" wp14:anchorId="3AF19683" wp14:editId="6127E2E0">
            <wp:extent cx="5760720" cy="3600450"/>
            <wp:effectExtent l="0" t="0" r="0" b="0"/>
            <wp:docPr id="32" name="Afbeelding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8A4797" w:rsidSect="006B2782">
      <w:pgSz w:w="11906" w:h="16838"/>
      <w:pgMar w:top="1417" w:right="1417" w:bottom="1417" w:left="1417" w:header="708" w:footer="708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52389" w14:textId="77777777" w:rsidR="001F7523" w:rsidRDefault="001F7523">
      <w:pPr>
        <w:spacing w:after="0" w:line="240" w:lineRule="auto"/>
      </w:pPr>
      <w:r>
        <w:separator/>
      </w:r>
    </w:p>
  </w:endnote>
  <w:endnote w:type="continuationSeparator" w:id="0">
    <w:p w14:paraId="1973996C" w14:textId="77777777" w:rsidR="001F7523" w:rsidRDefault="001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7CA14" w14:textId="77777777" w:rsidR="001F7523" w:rsidRDefault="001F752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5BE845A" w14:textId="77777777" w:rsidR="001F7523" w:rsidRDefault="001F75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8A4797"/>
    <w:rsid w:val="001F7523"/>
    <w:rsid w:val="002759C6"/>
    <w:rsid w:val="00605914"/>
    <w:rsid w:val="006B2782"/>
    <w:rsid w:val="008A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DCCD"/>
  <w15:docId w15:val="{9EA346CA-A531-4156-9C29-60354B03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nl-NL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uppressAutoHyphens/>
    </w:pPr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40" w:after="0"/>
      <w:outlineLvl w:val="2"/>
    </w:pPr>
    <w:rPr>
      <w:rFonts w:ascii="Calibri Light" w:eastAsia="Times New Roman" w:hAnsi="Calibri Light"/>
      <w:color w:val="1F3763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Kop2Char">
    <w:name w:val="Kop 2 Char"/>
    <w:basedOn w:val="Standaardalinea-lettertype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Kop3Char">
    <w:name w:val="Kop 3 Char"/>
    <w:basedOn w:val="Standaardalinea-lettertype"/>
    <w:rPr>
      <w:rFonts w:ascii="Calibri Light" w:eastAsia="Times New Roman" w:hAnsi="Calibri Light" w:cs="Times New Roman"/>
      <w:color w:val="1F3763"/>
      <w:sz w:val="24"/>
      <w:szCs w:val="24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B2782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6B2782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B2782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6B2782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6B2782"/>
    <w:rPr>
      <w:color w:val="0563C1" w:themeColor="hyperlink"/>
      <w:u w:val="single"/>
    </w:rPr>
  </w:style>
  <w:style w:type="paragraph" w:styleId="Geenafstand">
    <w:name w:val="No Spacing"/>
    <w:link w:val="GeenafstandChar"/>
    <w:uiPriority w:val="1"/>
    <w:qFormat/>
    <w:rsid w:val="006B2782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B2782"/>
    <w:rPr>
      <w:rFonts w:asciiTheme="minorHAnsi" w:eastAsiaTheme="minorEastAsia" w:hAnsiTheme="minorHAnsi" w:cstheme="minorBidi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82290DDFAB642D2B43C02B193794E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8B1720D-1116-4D8A-A30C-BCC1F3F38237}"/>
      </w:docPartPr>
      <w:docPartBody>
        <w:p w:rsidR="00000000" w:rsidRDefault="009F69D5" w:rsidP="009F69D5">
          <w:pPr>
            <w:pStyle w:val="F82290DDFAB642D2B43C02B193794E41"/>
          </w:pPr>
          <w:r>
            <w:rPr>
              <w:color w:val="2F5496" w:themeColor="accent1" w:themeShade="BF"/>
              <w:sz w:val="24"/>
              <w:szCs w:val="24"/>
            </w:rPr>
            <w:t>[Bedrijfsnaam]</w:t>
          </w:r>
        </w:p>
      </w:docPartBody>
    </w:docPart>
    <w:docPart>
      <w:docPartPr>
        <w:name w:val="B3911E93647F404996532FD96321DA7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0315462-EBB0-41CC-8040-044ED37DB8AA}"/>
      </w:docPartPr>
      <w:docPartBody>
        <w:p w:rsidR="00000000" w:rsidRDefault="009F69D5" w:rsidP="009F69D5">
          <w:pPr>
            <w:pStyle w:val="B3911E93647F404996532FD96321DA7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[Titel van document]</w:t>
          </w:r>
        </w:p>
      </w:docPartBody>
    </w:docPart>
    <w:docPart>
      <w:docPartPr>
        <w:name w:val="096144A1DBE641A09FB39AA9D684D1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6DA813-634B-411D-9BFD-DAFE407F281F}"/>
      </w:docPartPr>
      <w:docPartBody>
        <w:p w:rsidR="00000000" w:rsidRDefault="009F69D5" w:rsidP="009F69D5">
          <w:pPr>
            <w:pStyle w:val="096144A1DBE641A09FB39AA9D684D125"/>
          </w:pPr>
          <w:r>
            <w:rPr>
              <w:color w:val="2F5496" w:themeColor="accent1" w:themeShade="BF"/>
              <w:sz w:val="24"/>
              <w:szCs w:val="24"/>
            </w:rPr>
            <w:t>[Ondertitel van document]</w:t>
          </w:r>
        </w:p>
      </w:docPartBody>
    </w:docPart>
    <w:docPart>
      <w:docPartPr>
        <w:name w:val="EED0CABECA2846A4988D350A56B09D9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1D7E042-DE9D-48DE-955C-A41D98E30546}"/>
      </w:docPartPr>
      <w:docPartBody>
        <w:p w:rsidR="00000000" w:rsidRDefault="009F69D5" w:rsidP="009F69D5">
          <w:pPr>
            <w:pStyle w:val="EED0CABECA2846A4988D350A56B09D90"/>
          </w:pPr>
          <w:r>
            <w:rPr>
              <w:color w:val="4472C4" w:themeColor="accent1"/>
              <w:sz w:val="28"/>
              <w:szCs w:val="28"/>
            </w:rPr>
            <w:t>[Naam van auteur]</w:t>
          </w:r>
        </w:p>
      </w:docPartBody>
    </w:docPart>
    <w:docPart>
      <w:docPartPr>
        <w:name w:val="6745FEB4E5EC44139D8D9776607697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A714782-FCCE-4315-8E70-57A3DE66F6CE}"/>
      </w:docPartPr>
      <w:docPartBody>
        <w:p w:rsidR="00000000" w:rsidRDefault="009F69D5" w:rsidP="009F69D5">
          <w:pPr>
            <w:pStyle w:val="6745FEB4E5EC44139D8D977660769710"/>
          </w:pPr>
          <w:r>
            <w:rPr>
              <w:color w:val="4472C4" w:themeColor="accent1"/>
              <w:sz w:val="28"/>
              <w:szCs w:val="28"/>
            </w:rPr>
            <w:t>[Datum]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D5"/>
    <w:rsid w:val="009F69D5"/>
    <w:rsid w:val="00D1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82290DDFAB642D2B43C02B193794E41">
    <w:name w:val="F82290DDFAB642D2B43C02B193794E41"/>
    <w:rsid w:val="009F69D5"/>
  </w:style>
  <w:style w:type="paragraph" w:customStyle="1" w:styleId="B3911E93647F404996532FD96321DA78">
    <w:name w:val="B3911E93647F404996532FD96321DA78"/>
    <w:rsid w:val="009F69D5"/>
  </w:style>
  <w:style w:type="paragraph" w:customStyle="1" w:styleId="096144A1DBE641A09FB39AA9D684D125">
    <w:name w:val="096144A1DBE641A09FB39AA9D684D125"/>
    <w:rsid w:val="009F69D5"/>
  </w:style>
  <w:style w:type="paragraph" w:customStyle="1" w:styleId="EED0CABECA2846A4988D350A56B09D90">
    <w:name w:val="EED0CABECA2846A4988D350A56B09D90"/>
    <w:rsid w:val="009F69D5"/>
  </w:style>
  <w:style w:type="paragraph" w:customStyle="1" w:styleId="6745FEB4E5EC44139D8D977660769710">
    <w:name w:val="6745FEB4E5EC44139D8D977660769710"/>
    <w:rsid w:val="009F69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6F47D1-C3A7-4D7A-86A1-A9E54F1CD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781</Words>
  <Characters>3534</Characters>
  <Application>Microsoft Office Word</Application>
  <DocSecurity>0</DocSecurity>
  <Lines>114</Lines>
  <Paragraphs>56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GuitarWorld</Company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Handleiding van een geautomatiseerde gitarenwebshop</dc:title>
  <dc:subject>Geïntegreerde proef 6IB</dc:subject>
  <dc:creator>Zeno Boumerkhoufa</dc:creator>
  <dc:description/>
  <cp:lastModifiedBy>Zeno Boumerkhoufa</cp:lastModifiedBy>
  <cp:revision>2</cp:revision>
  <dcterms:created xsi:type="dcterms:W3CDTF">2020-05-19T09:45:00Z</dcterms:created>
  <dcterms:modified xsi:type="dcterms:W3CDTF">2020-05-19T09:45:00Z</dcterms:modified>
</cp:coreProperties>
</file>